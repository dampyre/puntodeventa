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2AC" w:rsidRDefault="00EE7522">
      <w:pPr>
        <w:pStyle w:val="Puesto"/>
        <w:rPr>
          <w:rFonts w:ascii="Trebuchet MS" w:hAnsi="Trebuchet MS"/>
          <w:noProof/>
          <w:color w:val="90C226"/>
          <w:lang w:val="es-ES"/>
        </w:rPr>
      </w:pPr>
      <w:r>
        <w:rPr>
          <w:rFonts w:ascii="Trebuchet MS" w:hAnsi="Trebuchet MS"/>
          <w:noProof/>
          <w:color w:val="90C226"/>
          <w:lang w:val="es-ES"/>
        </w:rPr>
        <w:t>Avance punto de venta</w:t>
      </w:r>
    </w:p>
    <w:p w:rsidR="00EE7522" w:rsidRDefault="00EE7522" w:rsidP="00EE7522">
      <w:pPr>
        <w:rPr>
          <w:lang w:val="es-ES"/>
        </w:rPr>
      </w:pPr>
    </w:p>
    <w:p w:rsidR="00EE7522" w:rsidRDefault="00EE7522" w:rsidP="00EE7522">
      <w:pPr>
        <w:pStyle w:val="Ttulo2"/>
        <w:rPr>
          <w:lang w:val="es-ES"/>
        </w:rPr>
      </w:pPr>
      <w:r>
        <w:rPr>
          <w:lang w:val="es-ES"/>
        </w:rPr>
        <w:t xml:space="preserve">Administración de perfiles </w:t>
      </w:r>
    </w:p>
    <w:p w:rsidR="00EE7522" w:rsidRDefault="00EE7522" w:rsidP="00EE7522">
      <w:pPr>
        <w:rPr>
          <w:lang w:val="es-ES"/>
        </w:rPr>
      </w:pPr>
    </w:p>
    <w:p w:rsidR="00EE7522" w:rsidRDefault="00EE7522" w:rsidP="00EE7522">
      <w:pPr>
        <w:rPr>
          <w:noProof/>
          <w:lang w:val="es-CL" w:eastAsia="es-CL"/>
        </w:rPr>
      </w:pPr>
    </w:p>
    <w:p w:rsidR="00EE7522" w:rsidRDefault="00EE7522" w:rsidP="00EE7522">
      <w:pPr>
        <w:rPr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2457450</wp:posOffset>
                </wp:positionV>
                <wp:extent cx="352425" cy="0"/>
                <wp:effectExtent l="38100" t="76200" r="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79FD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303.75pt;margin-top:193.5pt;width:27.7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" strokecolor="#ea7666 [1944]" strokeweight="1pt">
                <v:stroke endarrow="block" endcap="round"/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2256790</wp:posOffset>
                </wp:positionV>
                <wp:extent cx="1628775" cy="390525"/>
                <wp:effectExtent l="0" t="0" r="2857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522" w:rsidRP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>INGRESO DE COMICION SEGÚN VENDEDOR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336pt;margin-top:177.7pt;width:128.25pt;height:30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" fillcolor="white [3201]" strokecolor="#ea7666 [1944]" strokeweight=".5pt">
                <v:textbox>
                  <w:txbxContent>
                    <w:p w:rsidR="00EE7522" w:rsidRP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>INGRESO DE COMICION SEGÚN VENDEDOR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2457450</wp:posOffset>
                </wp:positionV>
                <wp:extent cx="1314450" cy="243840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>Activar o desactivar cuenta:</w:t>
                            </w:r>
                          </w:p>
                          <w:p w:rsid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 xml:space="preserve">Esto permite bloquear el </w:t>
                            </w:r>
                            <w:proofErr w:type="spellStart"/>
                            <w:r>
                              <w:rPr>
                                <w:lang w:val="es-CL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lang w:val="es-CL"/>
                              </w:rPr>
                              <w:t xml:space="preserve"> del usuario sin eliminarlo.</w:t>
                            </w:r>
                          </w:p>
                          <w:p w:rsidR="00EE7522" w:rsidRP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>Puede ser útil cuando un vendedor está de vacaciones o re-asignado momentáneamente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" o:spid="_x0000_s1027" type="#_x0000_t202" style="position:absolute;margin-left:-27.75pt;margin-top:193.5pt;width:103.5pt;height:19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" fillcolor="white [3201]" strokecolor="#ea7666 [1944]" strokeweight=".5pt">
                <v:textbox>
                  <w:txbxContent>
                    <w:p w:rsid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>Activar o desactivar cuenta:</w:t>
                      </w:r>
                    </w:p>
                    <w:p w:rsid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 xml:space="preserve">Esto permite bloquear el </w:t>
                      </w:r>
                      <w:proofErr w:type="spellStart"/>
                      <w:r>
                        <w:rPr>
                          <w:lang w:val="es-CL"/>
                        </w:rPr>
                        <w:t>login</w:t>
                      </w:r>
                      <w:proofErr w:type="spellEnd"/>
                      <w:r>
                        <w:rPr>
                          <w:lang w:val="es-CL"/>
                        </w:rPr>
                        <w:t xml:space="preserve"> del usuario sin eliminarlo.</w:t>
                      </w:r>
                    </w:p>
                    <w:p w:rsidR="00EE7522" w:rsidRP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>Puede ser útil cuando un vendedor está de vacaciones o re-asignado momentáneamente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2562225</wp:posOffset>
                </wp:positionV>
                <wp:extent cx="1371600" cy="1009650"/>
                <wp:effectExtent l="0" t="0" r="19050" b="1905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9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02EB41" id="Rectángulo redondeado 8" o:spid="_x0000_s1026" style="position:absolute;margin-left:81pt;margin-top:201.75pt;width:108pt;height:7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" filled="f" strokecolor="#ea7666 [1944]" strokeweight="1.5pt">
                <v:stroke endcap="round"/>
              </v:roundrect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7639050</wp:posOffset>
                </wp:positionH>
                <wp:positionV relativeFrom="paragraph">
                  <wp:posOffset>2667000</wp:posOffset>
                </wp:positionV>
                <wp:extent cx="1676400" cy="140017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400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 xml:space="preserve">Creación de </w:t>
                            </w:r>
                            <w:proofErr w:type="spellStart"/>
                            <w:r>
                              <w:rPr>
                                <w:lang w:val="es-CL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lang w:val="es-CL"/>
                              </w:rPr>
                              <w:t>:</w:t>
                            </w:r>
                          </w:p>
                          <w:p w:rsid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 xml:space="preserve">Crea el </w:t>
                            </w:r>
                            <w:proofErr w:type="spellStart"/>
                            <w:r>
                              <w:rPr>
                                <w:lang w:val="es-CL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lang w:val="es-CL"/>
                              </w:rPr>
                              <w:t xml:space="preserve"> del usuario tomando los permisos según el cargo.</w:t>
                            </w:r>
                          </w:p>
                          <w:p w:rsidR="00EE7522" w:rsidRP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 xml:space="preserve">Los permisos son predefinidos con anterioridad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28" type="#_x0000_t202" style="position:absolute;margin-left:601.5pt;margin-top:210pt;width:132pt;height:11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" fillcolor="white [3201]" strokecolor="#ea7666 [1944]" strokeweight="1.5pt">
                <v:stroke endcap="round"/>
                <v:textbox>
                  <w:txbxContent>
                    <w:p w:rsid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 xml:space="preserve">Creación de </w:t>
                      </w:r>
                      <w:proofErr w:type="spellStart"/>
                      <w:r>
                        <w:rPr>
                          <w:lang w:val="es-CL"/>
                        </w:rPr>
                        <w:t>login</w:t>
                      </w:r>
                      <w:proofErr w:type="spellEnd"/>
                      <w:r>
                        <w:rPr>
                          <w:lang w:val="es-CL"/>
                        </w:rPr>
                        <w:t>:</w:t>
                      </w:r>
                    </w:p>
                    <w:p w:rsid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 xml:space="preserve">Crea el </w:t>
                      </w:r>
                      <w:proofErr w:type="spellStart"/>
                      <w:r>
                        <w:rPr>
                          <w:lang w:val="es-CL"/>
                        </w:rPr>
                        <w:t>login</w:t>
                      </w:r>
                      <w:proofErr w:type="spellEnd"/>
                      <w:r>
                        <w:rPr>
                          <w:lang w:val="es-CL"/>
                        </w:rPr>
                        <w:t xml:space="preserve"> del usuario tomando los permisos según el cargo.</w:t>
                      </w:r>
                    </w:p>
                    <w:p w:rsidR="00EE7522" w:rsidRP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 xml:space="preserve">Los permisos son predefinidos con anterioridad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6762750</wp:posOffset>
                </wp:positionH>
                <wp:positionV relativeFrom="paragraph">
                  <wp:posOffset>3714750</wp:posOffset>
                </wp:positionV>
                <wp:extent cx="838200" cy="19050"/>
                <wp:effectExtent l="38100" t="76200" r="0" b="762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C94F2" id="Conector recto de flecha 6" o:spid="_x0000_s1026" type="#_x0000_t32" style="position:absolute;margin-left:532.5pt;margin-top:292.5pt;width:66pt;height:1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" strokecolor="#ea7666 [1944]" strokeweight="1pt">
                <v:stroke endarrow="block" endcap="round"/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2790826</wp:posOffset>
                </wp:positionV>
                <wp:extent cx="4429125" cy="1866900"/>
                <wp:effectExtent l="0" t="0" r="28575" b="190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1866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709CA" id="Rectángulo redondeado 5" o:spid="_x0000_s1026" style="position:absolute;margin-left:198.75pt;margin-top:219.75pt;width:348.75pt;height:14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" filled="f" strokecolor="#ea7666 [1944]" strokeweight="1.5pt">
                <v:stroke endcap="round"/>
              </v:roundrect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B5AE6" wp14:editId="5ABB033E">
                <wp:simplePos x="0" y="0"/>
                <wp:positionH relativeFrom="column">
                  <wp:posOffset>7572375</wp:posOffset>
                </wp:positionH>
                <wp:positionV relativeFrom="paragraph">
                  <wp:posOffset>152399</wp:posOffset>
                </wp:positionV>
                <wp:extent cx="1524000" cy="847725"/>
                <wp:effectExtent l="0" t="0" r="19050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847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>Selección de cargos:</w:t>
                            </w:r>
                          </w:p>
                          <w:p w:rsidR="00EE7522" w:rsidRPr="00EE7522" w:rsidRDefault="00EE7522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lang w:val="es-CL"/>
                              </w:rPr>
                              <w:t xml:space="preserve">Se puede escoger entre Administrador y vendedor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5AE6" id="Cuadro de texto 2" o:spid="_x0000_s1029" type="#_x0000_t202" style="position:absolute;margin-left:596.25pt;margin-top:12pt;width:120pt;height:6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" fillcolor="white [3201]" strokecolor="#e76618 [3207]" strokeweight="1.5pt">
                <v:stroke endcap="round"/>
                <v:textbox>
                  <w:txbxContent>
                    <w:p w:rsid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>Selección de cargos:</w:t>
                      </w:r>
                    </w:p>
                    <w:p w:rsidR="00EE7522" w:rsidRPr="00EE7522" w:rsidRDefault="00EE7522">
                      <w:pPr>
                        <w:rPr>
                          <w:lang w:val="es-CL"/>
                        </w:rPr>
                      </w:pPr>
                      <w:r>
                        <w:rPr>
                          <w:lang w:val="es-CL"/>
                        </w:rPr>
                        <w:t xml:space="preserve">Se puede escoger entre Administrador y vendedor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6620B3" wp14:editId="25016FA3">
                <wp:simplePos x="0" y="0"/>
                <wp:positionH relativeFrom="column">
                  <wp:posOffset>5657850</wp:posOffset>
                </wp:positionH>
                <wp:positionV relativeFrom="paragraph">
                  <wp:posOffset>962025</wp:posOffset>
                </wp:positionV>
                <wp:extent cx="1905000" cy="838200"/>
                <wp:effectExtent l="38100" t="0" r="19050" b="571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67AEE" id="Conector recto de flecha 4" o:spid="_x0000_s1026" type="#_x0000_t32" style="position:absolute;margin-left:445.5pt;margin-top:75.75pt;width:150pt;height:6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" strokecolor="#c42f1a [3208]" strokeweight="1pt">
                <v:stroke endarrow="block" endcap="round"/>
              </v:shape>
            </w:pict>
          </mc:Fallback>
        </mc:AlternateContent>
      </w:r>
      <w:r>
        <w:rPr>
          <w:noProof/>
          <w:lang w:val="es-CL" w:eastAsia="es-CL"/>
        </w:rPr>
        <w:drawing>
          <wp:anchor distT="0" distB="0" distL="114300" distR="114300" simplePos="0" relativeHeight="251658240" behindDoc="0" locked="0" layoutInCell="1" allowOverlap="1" wp14:anchorId="4B0B7982" wp14:editId="12415A07">
            <wp:simplePos x="0" y="0"/>
            <wp:positionH relativeFrom="margin">
              <wp:posOffset>1009650</wp:posOffset>
            </wp:positionH>
            <wp:positionV relativeFrom="paragraph">
              <wp:posOffset>304800</wp:posOffset>
            </wp:positionV>
            <wp:extent cx="5943600" cy="471225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r="59776" b="45128"/>
                    <a:stretch/>
                  </pic:blipFill>
                  <pic:spPr bwMode="auto">
                    <a:xfrm>
                      <a:off x="0" y="0"/>
                      <a:ext cx="5943600" cy="471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1.-</w:t>
      </w:r>
      <w:r w:rsidRPr="00EE7522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screen de creacion de usuarios</w:t>
      </w: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Default="00EE7522" w:rsidP="00EE7522">
      <w:pPr>
        <w:rPr>
          <w:lang w:val="es-ES"/>
        </w:rPr>
      </w:pPr>
    </w:p>
    <w:p w:rsidR="00EE7522" w:rsidRPr="00EE7522" w:rsidRDefault="00EE7522" w:rsidP="00EE7522">
      <w:pPr>
        <w:rPr>
          <w:lang w:val="es-ES"/>
        </w:rPr>
      </w:pPr>
    </w:p>
    <w:p w:rsidR="00EE7522" w:rsidRDefault="00EE7522" w:rsidP="00EE7522">
      <w:pPr>
        <w:ind w:firstLine="708"/>
        <w:rPr>
          <w:lang w:val="es-ES"/>
        </w:rPr>
      </w:pPr>
    </w:p>
    <w:p w:rsidR="00EE7522" w:rsidRDefault="00EE7522" w:rsidP="00EE7522">
      <w:pPr>
        <w:ind w:firstLine="708"/>
        <w:rPr>
          <w:lang w:val="es-ES"/>
        </w:rPr>
      </w:pPr>
    </w:p>
    <w:p w:rsidR="00EE7522" w:rsidRDefault="00D10021" w:rsidP="00D10021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MANTENEDOR DATOS BASE </w:t>
      </w: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8480" behindDoc="0" locked="0" layoutInCell="1" allowOverlap="1" wp14:anchorId="7A58D3C4" wp14:editId="3CC0FFAA">
            <wp:simplePos x="0" y="0"/>
            <wp:positionH relativeFrom="column">
              <wp:posOffset>-123825</wp:posOffset>
            </wp:positionH>
            <wp:positionV relativeFrom="paragraph">
              <wp:posOffset>116840</wp:posOffset>
            </wp:positionV>
            <wp:extent cx="9008004" cy="4695825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 r="38854" b="44833"/>
                    <a:stretch/>
                  </pic:blipFill>
                  <pic:spPr bwMode="auto">
                    <a:xfrm>
                      <a:off x="0" y="0"/>
                      <a:ext cx="9008004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0021" w:rsidRDefault="00D10021" w:rsidP="00D10021">
      <w:pPr>
        <w:rPr>
          <w:noProof/>
          <w:lang w:val="es-CL" w:eastAsia="es-CL"/>
        </w:rPr>
      </w:pPr>
    </w:p>
    <w:p w:rsidR="00D10021" w:rsidRDefault="00D10021" w:rsidP="00D10021">
      <w:pPr>
        <w:rPr>
          <w:noProof/>
          <w:lang w:val="es-CL" w:eastAsia="es-CL"/>
        </w:rPr>
      </w:pP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tabs>
          <w:tab w:val="left" w:pos="4260"/>
        </w:tabs>
        <w:rPr>
          <w:lang w:val="es-ES"/>
        </w:rPr>
      </w:pPr>
      <w:r>
        <w:rPr>
          <w:lang w:val="es-ES"/>
        </w:rPr>
        <w:tab/>
      </w:r>
    </w:p>
    <w:p w:rsidR="00D10021" w:rsidRDefault="00D10021" w:rsidP="00D10021">
      <w:pPr>
        <w:tabs>
          <w:tab w:val="left" w:pos="4260"/>
        </w:tabs>
        <w:rPr>
          <w:lang w:val="es-ES"/>
        </w:rPr>
      </w:pPr>
    </w:p>
    <w:p w:rsidR="00D10021" w:rsidRDefault="00D10021" w:rsidP="00D10021">
      <w:pPr>
        <w:tabs>
          <w:tab w:val="left" w:pos="4260"/>
        </w:tabs>
        <w:rPr>
          <w:lang w:val="es-ES"/>
        </w:rPr>
      </w:pPr>
    </w:p>
    <w:p w:rsidR="00D10021" w:rsidRDefault="00D10021" w:rsidP="00D10021">
      <w:pPr>
        <w:tabs>
          <w:tab w:val="left" w:pos="4260"/>
        </w:tabs>
        <w:rPr>
          <w:lang w:val="es-ES"/>
        </w:rPr>
      </w:pPr>
    </w:p>
    <w:p w:rsidR="00D10021" w:rsidRDefault="00D10021" w:rsidP="00D10021">
      <w:pPr>
        <w:tabs>
          <w:tab w:val="left" w:pos="4260"/>
        </w:tabs>
        <w:rPr>
          <w:lang w:val="es-ES"/>
        </w:rPr>
      </w:pPr>
    </w:p>
    <w:p w:rsidR="00D10021" w:rsidRDefault="00D10021" w:rsidP="00D10021">
      <w:pPr>
        <w:tabs>
          <w:tab w:val="left" w:pos="4260"/>
        </w:tabs>
        <w:rPr>
          <w:lang w:val="es-ES"/>
        </w:rPr>
      </w:pPr>
    </w:p>
    <w:p w:rsidR="00D10021" w:rsidRDefault="00D10021" w:rsidP="00D10021">
      <w:pPr>
        <w:pStyle w:val="Ttulo2"/>
        <w:rPr>
          <w:lang w:val="es-ES"/>
        </w:rPr>
      </w:pPr>
      <w:r>
        <w:rPr>
          <w:lang w:val="es-ES"/>
        </w:rPr>
        <w:t xml:space="preserve">CONTROL ARTICULOS </w:t>
      </w:r>
    </w:p>
    <w:p w:rsid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9504" behindDoc="0" locked="0" layoutInCell="1" allowOverlap="1" wp14:anchorId="126127E1" wp14:editId="34439B7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562600" cy="29146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r="39167" b="37000"/>
                    <a:stretch/>
                  </pic:blipFill>
                  <pic:spPr bwMode="auto">
                    <a:xfrm>
                      <a:off x="0" y="0"/>
                      <a:ext cx="5562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0021" w:rsidRDefault="00D10021" w:rsidP="00D10021">
      <w:pPr>
        <w:rPr>
          <w:noProof/>
          <w:lang w:val="es-CL" w:eastAsia="es-CL"/>
        </w:rPr>
      </w:pPr>
    </w:p>
    <w:p w:rsidR="00D10021" w:rsidRDefault="00D10021" w:rsidP="00D10021">
      <w:pPr>
        <w:rPr>
          <w:noProof/>
          <w:lang w:val="es-CL" w:eastAsia="es-CL"/>
        </w:rPr>
      </w:pPr>
    </w:p>
    <w:p w:rsidR="00D10021" w:rsidRDefault="00D10021" w:rsidP="00D10021">
      <w:pPr>
        <w:rPr>
          <w:lang w:val="es-E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0528" behindDoc="0" locked="0" layoutInCell="1" allowOverlap="1" wp14:anchorId="260D1B30" wp14:editId="5FD8B9E8">
            <wp:simplePos x="0" y="0"/>
            <wp:positionH relativeFrom="margin">
              <wp:align>right</wp:align>
            </wp:positionH>
            <wp:positionV relativeFrom="paragraph">
              <wp:posOffset>2633980</wp:posOffset>
            </wp:positionV>
            <wp:extent cx="5572125" cy="2914650"/>
            <wp:effectExtent l="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3" r="39062" b="37167"/>
                    <a:stretch/>
                  </pic:blipFill>
                  <pic:spPr bwMode="auto">
                    <a:xfrm>
                      <a:off x="0" y="0"/>
                      <a:ext cx="55721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71552" behindDoc="0" locked="0" layoutInCell="1" allowOverlap="1" wp14:anchorId="5FCA6FC5" wp14:editId="742ED41F">
            <wp:simplePos x="0" y="0"/>
            <wp:positionH relativeFrom="margin">
              <wp:align>left</wp:align>
            </wp:positionH>
            <wp:positionV relativeFrom="paragraph">
              <wp:posOffset>2719705</wp:posOffset>
            </wp:positionV>
            <wp:extent cx="2609850" cy="23812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 r="71458" b="46500"/>
                    <a:stretch/>
                  </pic:blipFill>
                  <pic:spPr bwMode="auto">
                    <a:xfrm>
                      <a:off x="0" y="0"/>
                      <a:ext cx="26098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Default="00D10021" w:rsidP="00D10021">
      <w:pPr>
        <w:rPr>
          <w:lang w:val="es-ES"/>
        </w:rPr>
      </w:pPr>
    </w:p>
    <w:p w:rsidR="00D10021" w:rsidRPr="00D10021" w:rsidRDefault="00D10021" w:rsidP="00D10021">
      <w:pPr>
        <w:rPr>
          <w:lang w:val="es-ES"/>
        </w:rPr>
      </w:pPr>
    </w:p>
    <w:p w:rsidR="00D10021" w:rsidRDefault="00D10021" w:rsidP="00D10021">
      <w:pPr>
        <w:tabs>
          <w:tab w:val="left" w:pos="3735"/>
        </w:tabs>
        <w:rPr>
          <w:lang w:val="es-ES"/>
        </w:rPr>
      </w:pPr>
    </w:p>
    <w:p w:rsidR="00D10021" w:rsidRDefault="00D10021" w:rsidP="00D10021">
      <w:pPr>
        <w:tabs>
          <w:tab w:val="left" w:pos="3735"/>
        </w:tabs>
        <w:rPr>
          <w:lang w:val="es-ES"/>
        </w:rPr>
      </w:pPr>
    </w:p>
    <w:p w:rsidR="00D10021" w:rsidRDefault="0093614F" w:rsidP="00D10021">
      <w:pPr>
        <w:tabs>
          <w:tab w:val="left" w:pos="3735"/>
        </w:tabs>
        <w:rPr>
          <w:lang w:val="es-ES"/>
        </w:rPr>
      </w:pPr>
      <w:r>
        <w:rPr>
          <w:noProof/>
          <w:lang w:val="es-CL" w:eastAsia="es-CL"/>
        </w:rPr>
        <w:lastRenderedPageBreak/>
        <w:drawing>
          <wp:anchor distT="0" distB="0" distL="114300" distR="114300" simplePos="0" relativeHeight="251673600" behindDoc="0" locked="0" layoutInCell="1" allowOverlap="1" wp14:anchorId="761F986A" wp14:editId="3527208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888361" cy="3200400"/>
            <wp:effectExtent l="0" t="0" r="825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30500" r="40521" b="26834"/>
                    <a:stretch/>
                  </pic:blipFill>
                  <pic:spPr bwMode="auto">
                    <a:xfrm>
                      <a:off x="0" y="0"/>
                      <a:ext cx="6893877" cy="320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4F" w:rsidRDefault="0093614F" w:rsidP="00D10021">
      <w:pPr>
        <w:tabs>
          <w:tab w:val="left" w:pos="3735"/>
        </w:tabs>
        <w:rPr>
          <w:noProof/>
          <w:lang w:val="es-CL" w:eastAsia="es-CL"/>
        </w:rPr>
      </w:pPr>
    </w:p>
    <w:p w:rsidR="0093614F" w:rsidRDefault="0093614F" w:rsidP="00D10021">
      <w:pPr>
        <w:tabs>
          <w:tab w:val="left" w:pos="3735"/>
        </w:tabs>
        <w:rPr>
          <w:noProof/>
          <w:lang w:val="es-CL" w:eastAsia="es-CL"/>
        </w:rPr>
      </w:pPr>
    </w:p>
    <w:p w:rsidR="0093614F" w:rsidRDefault="0093614F" w:rsidP="00D10021">
      <w:pPr>
        <w:tabs>
          <w:tab w:val="left" w:pos="3735"/>
        </w:tabs>
        <w:rPr>
          <w:lang w:val="es-E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2723515</wp:posOffset>
            </wp:positionV>
            <wp:extent cx="4648200" cy="276948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6999" r="69062" b="64501"/>
                    <a:stretch/>
                  </pic:blipFill>
                  <pic:spPr bwMode="auto">
                    <a:xfrm>
                      <a:off x="0" y="0"/>
                      <a:ext cx="4648200" cy="276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Default="0093614F" w:rsidP="0093614F">
      <w:pPr>
        <w:rPr>
          <w:lang w:val="es-ES"/>
        </w:rPr>
      </w:pPr>
    </w:p>
    <w:p w:rsidR="0093614F" w:rsidRPr="0093614F" w:rsidRDefault="0093614F" w:rsidP="0093614F">
      <w:pPr>
        <w:rPr>
          <w:lang w:val="es-ES"/>
        </w:rPr>
      </w:pPr>
    </w:p>
    <w:p w:rsidR="0093614F" w:rsidRDefault="0093614F" w:rsidP="0093614F">
      <w:pPr>
        <w:rPr>
          <w:lang w:val="es-ES"/>
        </w:rPr>
      </w:pPr>
    </w:p>
    <w:p w:rsidR="00D10021" w:rsidRDefault="0093614F" w:rsidP="0093614F">
      <w:pPr>
        <w:tabs>
          <w:tab w:val="left" w:pos="5355"/>
        </w:tabs>
        <w:rPr>
          <w:lang w:val="es-ES"/>
        </w:rPr>
      </w:pPr>
      <w:r>
        <w:rPr>
          <w:lang w:val="es-ES"/>
        </w:rPr>
        <w:tab/>
      </w:r>
    </w:p>
    <w:p w:rsidR="0093614F" w:rsidRDefault="0093614F" w:rsidP="0093614F">
      <w:pPr>
        <w:tabs>
          <w:tab w:val="left" w:pos="5355"/>
        </w:tabs>
        <w:rPr>
          <w:lang w:val="es-ES"/>
        </w:rPr>
      </w:pPr>
    </w:p>
    <w:p w:rsidR="0093614F" w:rsidRDefault="0093614F" w:rsidP="0093614F">
      <w:pPr>
        <w:tabs>
          <w:tab w:val="left" w:pos="5355"/>
        </w:tabs>
        <w:rPr>
          <w:lang w:val="es-ES"/>
        </w:rPr>
      </w:pPr>
    </w:p>
    <w:p w:rsidR="0093614F" w:rsidRDefault="0093614F" w:rsidP="0093614F">
      <w:pPr>
        <w:tabs>
          <w:tab w:val="left" w:pos="5355"/>
        </w:tabs>
        <w:rPr>
          <w:lang w:val="es-ES"/>
        </w:rPr>
      </w:pPr>
    </w:p>
    <w:p w:rsidR="0093614F" w:rsidRDefault="0093614F" w:rsidP="0093614F">
      <w:pPr>
        <w:tabs>
          <w:tab w:val="left" w:pos="5355"/>
        </w:tabs>
        <w:rPr>
          <w:lang w:val="es-ES"/>
        </w:rPr>
      </w:pPr>
    </w:p>
    <w:p w:rsidR="0093614F" w:rsidRDefault="00955A32" w:rsidP="0093614F">
      <w:pPr>
        <w:pStyle w:val="Ttulo2"/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MANTENEDOR FAMILIAS Y SUB-FAMILIAS - PROVEEDOR</w:t>
      </w:r>
    </w:p>
    <w:p w:rsidR="00955A32" w:rsidRDefault="0093614F" w:rsidP="0093614F">
      <w:pPr>
        <w:tabs>
          <w:tab w:val="left" w:pos="5355"/>
        </w:tabs>
        <w:rPr>
          <w:lang w:val="es-E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5543550" cy="2905125"/>
            <wp:effectExtent l="0" t="0" r="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3" r="39375" b="36333"/>
                    <a:stretch/>
                  </pic:blipFill>
                  <pic:spPr bwMode="auto">
                    <a:xfrm>
                      <a:off x="0" y="0"/>
                      <a:ext cx="55435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  <w:bookmarkStart w:id="0" w:name="_GoBack"/>
      <w:bookmarkEnd w:id="0"/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Pr="00955A32" w:rsidRDefault="00955A32" w:rsidP="00955A32">
      <w:pPr>
        <w:rPr>
          <w:lang w:val="es-ES"/>
        </w:rPr>
      </w:pPr>
    </w:p>
    <w:p w:rsidR="00955A32" w:rsidRDefault="00955A32" w:rsidP="00955A32">
      <w:pPr>
        <w:rPr>
          <w:lang w:val="es-ES"/>
        </w:rPr>
      </w:pPr>
    </w:p>
    <w:p w:rsidR="00955A32" w:rsidRDefault="00955A32" w:rsidP="00955A32">
      <w:pPr>
        <w:rPr>
          <w:lang w:val="es-ES"/>
        </w:rPr>
      </w:pPr>
    </w:p>
    <w:p w:rsidR="00955A32" w:rsidRDefault="00955A32" w:rsidP="00955A32">
      <w:pPr>
        <w:rPr>
          <w:lang w:val="es-ES"/>
        </w:rPr>
      </w:pPr>
    </w:p>
    <w:p w:rsidR="00955A32" w:rsidRDefault="00955A32" w:rsidP="00955A32">
      <w:pPr>
        <w:tabs>
          <w:tab w:val="left" w:pos="4815"/>
        </w:tabs>
        <w:rPr>
          <w:noProof/>
          <w:lang w:val="es-CL" w:eastAsia="es-CL"/>
        </w:rPr>
      </w:pPr>
      <w:r>
        <w:rPr>
          <w:lang w:val="es-ES"/>
        </w:rPr>
        <w:tab/>
      </w:r>
    </w:p>
    <w:p w:rsidR="0093614F" w:rsidRPr="00955A32" w:rsidRDefault="00955A32" w:rsidP="00955A32">
      <w:pPr>
        <w:tabs>
          <w:tab w:val="left" w:pos="4815"/>
        </w:tabs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 wp14:anchorId="1D7E5F70" wp14:editId="234A313E">
            <wp:extent cx="3286125" cy="16859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00" r="64062" b="57500"/>
                    <a:stretch/>
                  </pic:blipFill>
                  <pic:spPr bwMode="auto">
                    <a:xfrm>
                      <a:off x="0" y="0"/>
                      <a:ext cx="32861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614F" w:rsidRPr="00955A32" w:rsidSect="00EE7522">
      <w:pgSz w:w="15840" w:h="12240" w:orient="landscape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522"/>
    <w:rsid w:val="002522AC"/>
    <w:rsid w:val="0093614F"/>
    <w:rsid w:val="00955A32"/>
    <w:rsid w:val="00D10021"/>
    <w:rsid w:val="00E30044"/>
    <w:rsid w:val="00EE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36ED0B-26F2-4F94-97E3-697A5A50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pyrex\AppData\Roaming\Microsoft\Plantillas\Dise&#241;o%20de%20faceta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faceta</Template>
  <TotalTime>83</TotalTime>
  <Pages>5</Pages>
  <Words>50</Words>
  <Characters>275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/>
  <cp:lastModifiedBy>Windows User</cp:lastModifiedBy>
  <cp:revision>1</cp:revision>
  <dcterms:created xsi:type="dcterms:W3CDTF">2014-03-29T00:37:00Z</dcterms:created>
  <dcterms:modified xsi:type="dcterms:W3CDTF">2014-03-29T02:00:00Z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